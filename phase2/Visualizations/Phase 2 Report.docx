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21936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7D1E4F0D" wp14:editId="0ECBAB79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46"/>
      </w:tblGrid>
      <w:tr w:rsidR="00D077E9" w14:paraId="49A9629A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E1391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67DFD46" wp14:editId="400658A1">
                      <wp:extent cx="3648974" cy="1210614"/>
                      <wp:effectExtent l="0" t="0" r="0" b="127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48974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9B9E9F" w14:textId="79121277" w:rsidR="00D077E9" w:rsidRPr="009202ED" w:rsidRDefault="009202ED" w:rsidP="00D077E9">
                                  <w:pPr>
                                    <w:pStyle w:val="Title"/>
                                    <w:rPr>
                                      <w:sz w:val="52"/>
                                    </w:rPr>
                                  </w:pPr>
                                  <w:r w:rsidRPr="009202ED">
                                    <w:rPr>
                                      <w:sz w:val="52"/>
                                    </w:rPr>
                                    <w:t>Principles of Big Data</w:t>
                                  </w:r>
                                </w:p>
                                <w:p w14:paraId="4920E0A6" w14:textId="36344F3F" w:rsidR="00D077E9" w:rsidRPr="009202ED" w:rsidRDefault="009202ED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52"/>
                                    </w:rPr>
                                  </w:pPr>
                                  <w:r>
                                    <w:rPr>
                                      <w:sz w:val="52"/>
                                    </w:rPr>
                                    <w:t>Phase 2 Draft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67DFD4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87.3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" filled="f" stroked="f" strokeweight=".5pt">
                      <v:textbox>
                        <w:txbxContent>
                          <w:p w14:paraId="0C9B9E9F" w14:textId="79121277" w:rsidR="00D077E9" w:rsidRPr="009202ED" w:rsidRDefault="009202ED" w:rsidP="00D077E9">
                            <w:pPr>
                              <w:pStyle w:val="Title"/>
                              <w:rPr>
                                <w:sz w:val="52"/>
                              </w:rPr>
                            </w:pPr>
                            <w:r w:rsidRPr="009202ED">
                              <w:rPr>
                                <w:sz w:val="52"/>
                              </w:rPr>
                              <w:t>Principles of Big Data</w:t>
                            </w:r>
                          </w:p>
                          <w:p w14:paraId="4920E0A6" w14:textId="36344F3F" w:rsidR="00D077E9" w:rsidRPr="009202ED" w:rsidRDefault="009202ED" w:rsidP="00D077E9">
                            <w:pPr>
                              <w:pStyle w:val="Title"/>
                              <w:spacing w:after="0"/>
                              <w:rPr>
                                <w:sz w:val="52"/>
                              </w:rPr>
                            </w:pPr>
                            <w:r>
                              <w:rPr>
                                <w:sz w:val="52"/>
                              </w:rPr>
                              <w:t>Phase 2 Draft 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531918B" w14:textId="57A6BEB6" w:rsidR="00D077E9" w:rsidRDefault="00D077E9" w:rsidP="00D077E9"/>
        </w:tc>
      </w:tr>
      <w:tr w:rsidR="00D077E9" w14:paraId="5013E0CA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2389760" w14:textId="054522FE" w:rsidR="00D077E9" w:rsidRDefault="009202ED" w:rsidP="00D077E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85C2385" wp14:editId="11CB7678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14D4B8D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E366C11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1D006A9A136D43CB8468BE178A835225"/>
              </w:placeholder>
              <w15:appearance w15:val="hidden"/>
            </w:sdtPr>
            <w:sdtEndPr/>
            <w:sdtContent>
              <w:p w14:paraId="25A397F4" w14:textId="77777777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9202ED">
                  <w:rPr>
                    <w:rStyle w:val="SubtitleChar"/>
                    <w:b w:val="0"/>
                    <w:noProof/>
                  </w:rPr>
                  <w:t>May 5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10092BB5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604CC04" wp14:editId="01135A8C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E9DD455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ADE7DD8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548E9F0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7F991E2D" w14:textId="4143C024" w:rsidR="00D077E9" w:rsidRDefault="00596BAD" w:rsidP="00D077E9">
            <w:sdt>
              <w:sdtPr>
                <w:alias w:val="Your Name"/>
                <w:tag w:val="Your Name"/>
                <w:id w:val="-180584491"/>
                <w:placeholder>
                  <w:docPart w:val="E8A2EA6FC5A545EFA8F3022584D48990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9202ED">
                  <w:t>Kota Chakra Pavan Kumar</w:t>
                </w:r>
              </w:sdtContent>
            </w:sdt>
            <w:r w:rsidR="009202ED">
              <w:br/>
              <w:t xml:space="preserve">Sai Kumar </w:t>
            </w:r>
            <w:r w:rsidR="00D202FA">
              <w:t xml:space="preserve">Reddy </w:t>
            </w:r>
            <w:r w:rsidR="009202ED">
              <w:t>Seelapureddy</w:t>
            </w:r>
          </w:p>
          <w:p w14:paraId="5F2F0BA7" w14:textId="3D4AF378" w:rsidR="00D202FA" w:rsidRDefault="00D202FA" w:rsidP="00D077E9">
            <w:r>
              <w:t>Ajith Kumar Guduru</w:t>
            </w:r>
          </w:p>
          <w:p w14:paraId="3027B423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08DCC1B7" w14:textId="7A2F691A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0761CC8" wp14:editId="194FEE0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ACA91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889FC93" wp14:editId="60AB78DB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21AE7F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18002E93" w14:textId="513A9110" w:rsidR="00D077E9" w:rsidRDefault="00335B22" w:rsidP="00D077E9">
      <w:pPr>
        <w:pStyle w:val="Heading1"/>
      </w:pPr>
      <w:r>
        <w:lastRenderedPageBreak/>
        <w:t>Twitter Data Analysis using Spark</w:t>
      </w:r>
    </w:p>
    <w:tbl>
      <w:tblPr>
        <w:tblW w:w="8886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86"/>
      </w:tblGrid>
      <w:tr w:rsidR="00D077E9" w14:paraId="4D18EE84" w14:textId="77777777" w:rsidTr="00335B22">
        <w:trPr>
          <w:trHeight w:val="12"/>
        </w:trPr>
        <w:tc>
          <w:tcPr>
            <w:tcW w:w="8886" w:type="dxa"/>
          </w:tcPr>
          <w:sdt>
            <w:sdtPr>
              <w:id w:val="1660650702"/>
              <w:placeholder>
                <w:docPart w:val="FCA14CB31913489883DC76565DA631CD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14:paraId="192C21CA" w14:textId="1A7B47FC" w:rsidR="00DF027C" w:rsidRDefault="00335B22" w:rsidP="00335B22">
                <w:pPr>
                  <w:pStyle w:val="Heading2"/>
                </w:pPr>
                <w:r>
                  <w:t>Phase 2</w:t>
                </w:r>
              </w:p>
            </w:sdtContent>
          </w:sdt>
        </w:tc>
      </w:tr>
    </w:tbl>
    <w:p w14:paraId="6A37E377" w14:textId="2422E9DA" w:rsidR="0087605E" w:rsidRDefault="00335B22" w:rsidP="00DF027C">
      <w:r>
        <w:t xml:space="preserve"> </w:t>
      </w:r>
    </w:p>
    <w:p w14:paraId="6A721F9E" w14:textId="59578C9E" w:rsidR="00A84216" w:rsidRDefault="00A84216" w:rsidP="00DF027C">
      <w:r>
        <w:t>Country wise tweets graph shows the tweets counts based on country in a cool globe. 500 MB of Tweets are collected for this analysis and crunched with spark using the below query.</w:t>
      </w:r>
    </w:p>
    <w:p w14:paraId="21F6343F" w14:textId="7121E852" w:rsidR="00335B22" w:rsidRDefault="00335B22" w:rsidP="00DF027C">
      <w:r>
        <w:rPr>
          <w:noProof/>
        </w:rPr>
        <w:drawing>
          <wp:inline distT="0" distB="0" distL="0" distR="0" wp14:anchorId="626A444B" wp14:editId="6C95A2AB">
            <wp:extent cx="6537325" cy="260517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untryWiseTweet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1" r="6805"/>
                    <a:stretch/>
                  </pic:blipFill>
                  <pic:spPr bwMode="auto">
                    <a:xfrm>
                      <a:off x="0" y="0"/>
                      <a:ext cx="6623926" cy="2639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A97FC" w14:textId="77777777" w:rsidR="00EE7499" w:rsidRDefault="00EE7499" w:rsidP="00DF027C"/>
    <w:p w14:paraId="21595825" w14:textId="0EBA7945" w:rsidR="00335B22" w:rsidRDefault="00A84216" w:rsidP="00DF027C">
      <w:r>
        <w:rPr>
          <w:noProof/>
        </w:rPr>
        <w:drawing>
          <wp:inline distT="0" distB="0" distL="0" distR="0" wp14:anchorId="7248D9DB" wp14:editId="6FDAA4F6">
            <wp:extent cx="4991100" cy="1857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06D0" w14:textId="162A3EC8" w:rsidR="00A84216" w:rsidRDefault="00A84216" w:rsidP="00DF027C"/>
    <w:p w14:paraId="66EAB6AD" w14:textId="46442471" w:rsidR="00A84216" w:rsidRDefault="00A84216" w:rsidP="00DF027C">
      <w:r>
        <w:t>A python web api that returns the previously analyzed country wise data is created here</w:t>
      </w:r>
    </w:p>
    <w:p w14:paraId="2E43EF68" w14:textId="05DA501C" w:rsidR="00A84216" w:rsidRDefault="00A84216" w:rsidP="00DF027C">
      <w:r>
        <w:rPr>
          <w:noProof/>
        </w:rPr>
        <w:drawing>
          <wp:inline distT="0" distB="0" distL="0" distR="0" wp14:anchorId="233FE551" wp14:editId="654D0F2B">
            <wp:extent cx="5962650" cy="838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3896" w14:textId="290584AD" w:rsidR="00335B22" w:rsidRDefault="00335B22" w:rsidP="00DF027C">
      <w:r>
        <w:rPr>
          <w:noProof/>
        </w:rPr>
        <w:lastRenderedPageBreak/>
        <w:drawing>
          <wp:inline distT="0" distB="0" distL="0" distR="0" wp14:anchorId="10FDE743" wp14:editId="1E1FADA1">
            <wp:extent cx="6309360" cy="3795622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lobalEventTwee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772" cy="379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AA6D" w14:textId="56BF9B13" w:rsidR="00EE7499" w:rsidRDefault="00EE7499" w:rsidP="00DF027C"/>
    <w:p w14:paraId="0FAD15E6" w14:textId="082E8124" w:rsidR="00A84216" w:rsidRDefault="00A84216" w:rsidP="00DF027C">
      <w:r>
        <w:t xml:space="preserve">This visualization depicts the </w:t>
      </w:r>
      <w:r w:rsidR="003B37E2">
        <w:t>global response to an event (Avengers) from the tweets. The result is bucketed based on countries from where the tweets are arrived</w:t>
      </w:r>
    </w:p>
    <w:p w14:paraId="2A7B3DD7" w14:textId="55002DD5" w:rsidR="00A84216" w:rsidRDefault="00A84216" w:rsidP="00DF027C"/>
    <w:p w14:paraId="02EB1E39" w14:textId="4054AEEA" w:rsidR="00A84216" w:rsidRDefault="00A84216" w:rsidP="00DF027C">
      <w:r>
        <w:rPr>
          <w:noProof/>
        </w:rPr>
        <w:drawing>
          <wp:inline distT="0" distB="0" distL="0" distR="0" wp14:anchorId="3D27C570" wp14:editId="39CE3733">
            <wp:extent cx="5381625" cy="1762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0E0B" w14:textId="3C1004FB" w:rsidR="00A84216" w:rsidRDefault="00A84216" w:rsidP="00DF027C"/>
    <w:p w14:paraId="68909BE8" w14:textId="77777777" w:rsidR="00A84216" w:rsidRDefault="00A84216" w:rsidP="00A84216">
      <w:r>
        <w:t>A python web api that returns the previously analyzed country wise data is created here</w:t>
      </w:r>
    </w:p>
    <w:p w14:paraId="66CBF93E" w14:textId="6F0BE3DC" w:rsidR="00A84216" w:rsidRDefault="00A84216" w:rsidP="00DF027C">
      <w:r>
        <w:rPr>
          <w:noProof/>
        </w:rPr>
        <w:drawing>
          <wp:inline distT="0" distB="0" distL="0" distR="0" wp14:anchorId="36315400" wp14:editId="07E5D742">
            <wp:extent cx="6309360" cy="838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4EC9" w14:textId="0FF390D1" w:rsidR="00EE7499" w:rsidRDefault="00EE7499" w:rsidP="00DF027C">
      <w:r>
        <w:rPr>
          <w:noProof/>
        </w:rPr>
        <w:lastRenderedPageBreak/>
        <w:drawing>
          <wp:inline distT="0" distB="0" distL="0" distR="0" wp14:anchorId="67E6533E" wp14:editId="3D8B3838">
            <wp:extent cx="6309360" cy="3278038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viceBasedTwee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429" cy="328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4CB7" w14:textId="1ADB7E76" w:rsidR="00EE7499" w:rsidRDefault="00EE7499" w:rsidP="00DF027C"/>
    <w:p w14:paraId="403C4B82" w14:textId="531F8F76" w:rsidR="00A84216" w:rsidRDefault="00737BB5" w:rsidP="00DF027C">
      <w:r>
        <w:t>The above stacked bar chart is a visualization of data analysis on the devices from which tweets are generated across the globe.</w:t>
      </w:r>
    </w:p>
    <w:p w14:paraId="21895837" w14:textId="540A00F4" w:rsidR="00EE7499" w:rsidRDefault="00A84216" w:rsidP="00DF027C">
      <w:r>
        <w:rPr>
          <w:noProof/>
        </w:rPr>
        <w:drawing>
          <wp:inline distT="0" distB="0" distL="0" distR="0" wp14:anchorId="2D4A576A" wp14:editId="2FB340A1">
            <wp:extent cx="6309360" cy="1993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8219" w14:textId="2C3C409D" w:rsidR="00737BB5" w:rsidRDefault="00737BB5" w:rsidP="00737BB5">
      <w:r>
        <w:t>A python web api that returns the previously analyzed data is created here</w:t>
      </w:r>
    </w:p>
    <w:p w14:paraId="1CD4FBF5" w14:textId="1A352010" w:rsidR="00737BB5" w:rsidRDefault="00737BB5" w:rsidP="00DF027C">
      <w:r>
        <w:rPr>
          <w:noProof/>
        </w:rPr>
        <w:drawing>
          <wp:inline distT="0" distB="0" distL="0" distR="0" wp14:anchorId="031BD7B7" wp14:editId="62F32D6E">
            <wp:extent cx="6309360" cy="770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9CC6" w14:textId="05304363" w:rsidR="00EE7499" w:rsidRDefault="00EE7499" w:rsidP="00DF027C">
      <w:r>
        <w:rPr>
          <w:noProof/>
        </w:rPr>
        <w:lastRenderedPageBreak/>
        <w:drawing>
          <wp:inline distT="0" distB="0" distL="0" distR="0" wp14:anchorId="269CA23E" wp14:editId="78D1016A">
            <wp:extent cx="6309360" cy="4938395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endingHashtag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D474" w14:textId="791766E9" w:rsidR="00EE7499" w:rsidRDefault="00EE7499" w:rsidP="00DF027C"/>
    <w:p w14:paraId="11D3E8AA" w14:textId="2E780227" w:rsidR="00EE7499" w:rsidRDefault="00EE7499" w:rsidP="00DF027C"/>
    <w:p w14:paraId="4CF74D5C" w14:textId="465FAF4B" w:rsidR="00737BB5" w:rsidRDefault="00737BB5" w:rsidP="00DF027C"/>
    <w:p w14:paraId="5FD4A729" w14:textId="617AA595" w:rsidR="00737BB5" w:rsidRDefault="00951345" w:rsidP="00DF027C">
      <w:r>
        <w:t>Sai</w:t>
      </w:r>
    </w:p>
    <w:p w14:paraId="1D10346A" w14:textId="77777777" w:rsidR="00737BB5" w:rsidRDefault="00737BB5" w:rsidP="00DF027C"/>
    <w:p w14:paraId="442FD85A" w14:textId="40844C83" w:rsidR="00737BB5" w:rsidRDefault="00737BB5" w:rsidP="00737BB5">
      <w:r>
        <w:t xml:space="preserve">A python web api that returns the </w:t>
      </w:r>
      <w:r>
        <w:t>above-mentioned</w:t>
      </w:r>
      <w:r>
        <w:t xml:space="preserve"> analyzed </w:t>
      </w:r>
      <w:r>
        <w:t xml:space="preserve">data </w:t>
      </w:r>
      <w:r>
        <w:t>is created here</w:t>
      </w:r>
    </w:p>
    <w:p w14:paraId="239CCD04" w14:textId="54D2C2B5" w:rsidR="00737BB5" w:rsidRDefault="00737BB5" w:rsidP="00DF027C">
      <w:r>
        <w:rPr>
          <w:noProof/>
        </w:rPr>
        <w:drawing>
          <wp:inline distT="0" distB="0" distL="0" distR="0" wp14:anchorId="34847EE9" wp14:editId="7E955772">
            <wp:extent cx="6309360" cy="8121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ABBE" w14:textId="6B700783" w:rsidR="00EE7499" w:rsidRDefault="00EE7499" w:rsidP="00DF027C">
      <w:r>
        <w:rPr>
          <w:noProof/>
        </w:rPr>
        <w:lastRenderedPageBreak/>
        <w:drawing>
          <wp:inline distT="0" distB="0" distL="0" distR="0" wp14:anchorId="362F157A" wp14:editId="522B09FD">
            <wp:extent cx="6115904" cy="4639322"/>
            <wp:effectExtent l="0" t="0" r="0" b="8890"/>
            <wp:docPr id="13" name="Picture 1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nguageWiseTwee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27FF" w14:textId="165441C6" w:rsidR="00B37D37" w:rsidRDefault="00B37D37" w:rsidP="00DF027C"/>
    <w:p w14:paraId="396BFE21" w14:textId="77777777" w:rsidR="00B37D37" w:rsidRDefault="00B37D37" w:rsidP="00DF027C"/>
    <w:p w14:paraId="36AE88C7" w14:textId="3DB1FACB" w:rsidR="00951345" w:rsidRDefault="00951345" w:rsidP="00DF027C">
      <w:r>
        <w:rPr>
          <w:noProof/>
        </w:rPr>
        <w:drawing>
          <wp:inline distT="0" distB="0" distL="0" distR="0" wp14:anchorId="6FEF1CAD" wp14:editId="432C1E5F">
            <wp:extent cx="5276850" cy="1733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AF21" w14:textId="3CD79CFE" w:rsidR="00EE7499" w:rsidRDefault="00B37D37" w:rsidP="00DF027C">
      <w:r>
        <w:t>A python web api that returns the above-mentioned analyzed data is created here</w:t>
      </w:r>
    </w:p>
    <w:p w14:paraId="5F197675" w14:textId="1240CE8C" w:rsidR="00EE7499" w:rsidRDefault="00B37D37" w:rsidP="00DF027C">
      <w:r>
        <w:rPr>
          <w:noProof/>
        </w:rPr>
        <w:drawing>
          <wp:inline distT="0" distB="0" distL="0" distR="0" wp14:anchorId="5B407DF7" wp14:editId="542D53E8">
            <wp:extent cx="5610225" cy="752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3F91" w14:textId="53F01F68" w:rsidR="00EE7499" w:rsidRDefault="00EE7499" w:rsidP="00DF027C">
      <w:r>
        <w:rPr>
          <w:noProof/>
        </w:rPr>
        <w:lastRenderedPageBreak/>
        <w:drawing>
          <wp:inline distT="0" distB="0" distL="0" distR="0" wp14:anchorId="6C8B6818" wp14:editId="18D13175">
            <wp:extent cx="6309360" cy="484060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tweet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C4E7" w14:textId="5FC8F02F" w:rsidR="00B37D37" w:rsidRDefault="00B37D37" w:rsidP="00DF027C"/>
    <w:p w14:paraId="3AB31211" w14:textId="76F3F11B" w:rsidR="00951345" w:rsidRDefault="00951345" w:rsidP="00DF027C">
      <w:r>
        <w:t>Sai</w:t>
      </w:r>
    </w:p>
    <w:p w14:paraId="64371C09" w14:textId="313B6242" w:rsidR="00B37D37" w:rsidRDefault="00B37D37" w:rsidP="00DF027C"/>
    <w:p w14:paraId="4E354169" w14:textId="0127A8B1" w:rsidR="00B37D37" w:rsidRDefault="00B37D37" w:rsidP="00DF027C">
      <w:r>
        <w:rPr>
          <w:noProof/>
        </w:rPr>
        <w:drawing>
          <wp:inline distT="0" distB="0" distL="0" distR="0" wp14:anchorId="697F336D" wp14:editId="06808A3F">
            <wp:extent cx="6309360" cy="7175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FECC" w14:textId="0DD09FDE" w:rsidR="00EE7499" w:rsidRDefault="00EE7499" w:rsidP="00DF027C"/>
    <w:p w14:paraId="1791C5B1" w14:textId="4E59DA10" w:rsidR="00EE7499" w:rsidRDefault="00EE7499" w:rsidP="00DF027C"/>
    <w:p w14:paraId="680F6B95" w14:textId="1F0548DD" w:rsidR="00EE7499" w:rsidRDefault="00EE7499" w:rsidP="00DF027C">
      <w:r>
        <w:rPr>
          <w:noProof/>
        </w:rPr>
        <w:lastRenderedPageBreak/>
        <w:drawing>
          <wp:inline distT="0" distB="0" distL="0" distR="0" wp14:anchorId="64C48B70" wp14:editId="6E5070D3">
            <wp:extent cx="6268325" cy="4696480"/>
            <wp:effectExtent l="0" t="0" r="0" b="8890"/>
            <wp:docPr id="15" name="Picture 1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erifiedVsNonVerifi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03A7" w14:textId="15B4B89B" w:rsidR="00EE7499" w:rsidRDefault="00EE7499" w:rsidP="00DF027C"/>
    <w:p w14:paraId="511AE22E" w14:textId="58DAFB0D" w:rsidR="00EE7499" w:rsidRDefault="00A84216" w:rsidP="00DF027C">
      <w:r>
        <w:rPr>
          <w:noProof/>
        </w:rPr>
        <w:drawing>
          <wp:inline distT="0" distB="0" distL="0" distR="0" wp14:anchorId="12F82E15" wp14:editId="2AA8ADDE">
            <wp:extent cx="6309360" cy="2141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F57E" w14:textId="3892C45D" w:rsidR="00B37D37" w:rsidRDefault="00B37D37" w:rsidP="00DF027C">
      <w:r>
        <w:rPr>
          <w:noProof/>
        </w:rPr>
        <w:drawing>
          <wp:inline distT="0" distB="0" distL="0" distR="0" wp14:anchorId="7183F77A" wp14:editId="48D5FA4C">
            <wp:extent cx="6309360" cy="7226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118" w14:textId="10A358CA" w:rsidR="00B37D37" w:rsidRDefault="00B37D37" w:rsidP="00DF027C">
      <w:r>
        <w:rPr>
          <w:noProof/>
        </w:rPr>
        <w:lastRenderedPageBreak/>
        <w:drawing>
          <wp:inline distT="0" distB="0" distL="0" distR="0" wp14:anchorId="7D18832A" wp14:editId="6AC7DE2D">
            <wp:extent cx="6309360" cy="2881222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PLTeamTweet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981" cy="288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FB59" w14:textId="0DD83DF8" w:rsidR="00B37D37" w:rsidRDefault="00B37D37" w:rsidP="00DF027C"/>
    <w:p w14:paraId="3BCE17A7" w14:textId="02C8EB99" w:rsidR="00B37D37" w:rsidRDefault="00B37D37" w:rsidP="00DF027C"/>
    <w:p w14:paraId="710302C1" w14:textId="1DD5935D" w:rsidR="00951345" w:rsidRDefault="00951345" w:rsidP="00DF027C">
      <w:r>
        <w:t>Sai</w:t>
      </w:r>
    </w:p>
    <w:p w14:paraId="5D15CE94" w14:textId="28A2DAC2" w:rsidR="00B37D37" w:rsidRDefault="00B37D37" w:rsidP="00DF027C"/>
    <w:p w14:paraId="0AAF19E6" w14:textId="344DBD2F" w:rsidR="00B37D37" w:rsidRDefault="00B37D37" w:rsidP="00DF027C">
      <w:r>
        <w:rPr>
          <w:noProof/>
        </w:rPr>
        <w:drawing>
          <wp:inline distT="0" distB="0" distL="0" distR="0" wp14:anchorId="255F7A5C" wp14:editId="5AE5DD6F">
            <wp:extent cx="5953125" cy="771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398C" w14:textId="68D86567" w:rsidR="00B37D37" w:rsidRDefault="00B37D37" w:rsidP="00DF027C"/>
    <w:p w14:paraId="50B719CD" w14:textId="1B65B134" w:rsidR="00B37D37" w:rsidRDefault="00B37D37" w:rsidP="00DF027C"/>
    <w:p w14:paraId="274BE8AA" w14:textId="26299441" w:rsidR="00B37D37" w:rsidRDefault="00B37D37" w:rsidP="00DF027C"/>
    <w:p w14:paraId="24295AEE" w14:textId="619223B7" w:rsidR="00B37D37" w:rsidRDefault="00B37D37" w:rsidP="00DF027C"/>
    <w:p w14:paraId="3E7119B8" w14:textId="13F47373" w:rsidR="00B37D37" w:rsidRDefault="00B37D37" w:rsidP="00DF027C"/>
    <w:p w14:paraId="23FDC0D2" w14:textId="77777777" w:rsidR="00B37D37" w:rsidRDefault="00B37D37" w:rsidP="00DF027C"/>
    <w:p w14:paraId="08150141" w14:textId="75B4BD6D" w:rsidR="00EE7499" w:rsidRDefault="00EE7499" w:rsidP="00DF027C">
      <w:r>
        <w:rPr>
          <w:noProof/>
        </w:rPr>
        <w:lastRenderedPageBreak/>
        <w:drawing>
          <wp:inline distT="0" distB="0" distL="0" distR="0" wp14:anchorId="4367B9A1" wp14:editId="2002445F">
            <wp:extent cx="6309360" cy="463359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lertsWiseTweet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F80F" w14:textId="2583138E" w:rsidR="00B37D37" w:rsidRDefault="00B37D37" w:rsidP="00DF027C"/>
    <w:p w14:paraId="3091EDFA" w14:textId="69635CEB" w:rsidR="00951345" w:rsidRDefault="00951345" w:rsidP="00DF027C"/>
    <w:p w14:paraId="23F0A00E" w14:textId="11670F7F" w:rsidR="00951345" w:rsidRDefault="00951345" w:rsidP="00DF027C">
      <w:r>
        <w:t xml:space="preserve">Sai </w:t>
      </w:r>
    </w:p>
    <w:p w14:paraId="39CA2A58" w14:textId="77777777" w:rsidR="00951345" w:rsidRDefault="00951345" w:rsidP="00DF027C"/>
    <w:p w14:paraId="4F999A8B" w14:textId="37F9E5D8" w:rsidR="00B37D37" w:rsidRDefault="00B37D37" w:rsidP="00DF027C">
      <w:r>
        <w:rPr>
          <w:noProof/>
        </w:rPr>
        <w:drawing>
          <wp:inline distT="0" distB="0" distL="0" distR="0" wp14:anchorId="08F3506F" wp14:editId="5F969DF5">
            <wp:extent cx="6309360" cy="782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B675" w14:textId="564324EC" w:rsidR="00EE7499" w:rsidRDefault="00EE7499" w:rsidP="00DF027C"/>
    <w:p w14:paraId="68EC6785" w14:textId="1862E7F9" w:rsidR="00EE7499" w:rsidRDefault="00EE7499" w:rsidP="00DF027C"/>
    <w:p w14:paraId="256A045D" w14:textId="16D91BEA" w:rsidR="00CE7A1A" w:rsidRDefault="00CE7A1A" w:rsidP="00DF027C">
      <w:r>
        <w:t>GRAPH 10</w:t>
      </w:r>
      <w:bookmarkStart w:id="0" w:name="_GoBack"/>
      <w:bookmarkEnd w:id="0"/>
    </w:p>
    <w:p w14:paraId="0D62E642" w14:textId="77777777" w:rsidR="00CE7A1A" w:rsidRDefault="00CE7A1A" w:rsidP="00DF027C"/>
    <w:p w14:paraId="196CB383" w14:textId="26DFCB6E" w:rsidR="00EE7499" w:rsidRPr="00D70D02" w:rsidRDefault="00D10195" w:rsidP="00DF027C">
      <w:r>
        <w:t>GITHUB LINK</w:t>
      </w:r>
    </w:p>
    <w:sectPr w:rsidR="00EE7499" w:rsidRPr="00D70D02" w:rsidSect="00DF027C">
      <w:headerReference w:type="default" r:id="rId31"/>
      <w:footerReference w:type="default" r:id="rId32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C187CB" w14:textId="77777777" w:rsidR="00596BAD" w:rsidRDefault="00596BAD">
      <w:r>
        <w:separator/>
      </w:r>
    </w:p>
    <w:p w14:paraId="08835ED3" w14:textId="77777777" w:rsidR="00596BAD" w:rsidRDefault="00596BAD"/>
  </w:endnote>
  <w:endnote w:type="continuationSeparator" w:id="0">
    <w:p w14:paraId="5D9A27DF" w14:textId="77777777" w:rsidR="00596BAD" w:rsidRDefault="00596BAD">
      <w:r>
        <w:continuationSeparator/>
      </w:r>
    </w:p>
    <w:p w14:paraId="7DF8850D" w14:textId="77777777" w:rsidR="00596BAD" w:rsidRDefault="00596B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39432D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4D2EBE5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03BEE0" w14:textId="77777777" w:rsidR="00596BAD" w:rsidRDefault="00596BAD">
      <w:r>
        <w:separator/>
      </w:r>
    </w:p>
    <w:p w14:paraId="57BE3EDC" w14:textId="77777777" w:rsidR="00596BAD" w:rsidRDefault="00596BAD"/>
  </w:footnote>
  <w:footnote w:type="continuationSeparator" w:id="0">
    <w:p w14:paraId="66241588" w14:textId="77777777" w:rsidR="00596BAD" w:rsidRDefault="00596BAD">
      <w:r>
        <w:continuationSeparator/>
      </w:r>
    </w:p>
    <w:p w14:paraId="115AE16B" w14:textId="77777777" w:rsidR="00596BAD" w:rsidRDefault="00596BA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40D7DA4C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661CBE5" w14:textId="77777777" w:rsidR="00D077E9" w:rsidRDefault="00D077E9">
          <w:pPr>
            <w:pStyle w:val="Header"/>
          </w:pPr>
        </w:p>
      </w:tc>
    </w:tr>
  </w:tbl>
  <w:p w14:paraId="33DE61BD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2ED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5B22"/>
    <w:rsid w:val="0033762F"/>
    <w:rsid w:val="00366C7E"/>
    <w:rsid w:val="00384EA3"/>
    <w:rsid w:val="003A39A1"/>
    <w:rsid w:val="003B37E2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96BAD"/>
    <w:rsid w:val="005F1BB0"/>
    <w:rsid w:val="00656C4D"/>
    <w:rsid w:val="006E5716"/>
    <w:rsid w:val="007302B3"/>
    <w:rsid w:val="00730733"/>
    <w:rsid w:val="00730E3A"/>
    <w:rsid w:val="00736AAF"/>
    <w:rsid w:val="00737BB5"/>
    <w:rsid w:val="00765B2A"/>
    <w:rsid w:val="00783A34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202ED"/>
    <w:rsid w:val="0093335D"/>
    <w:rsid w:val="0093613E"/>
    <w:rsid w:val="00943026"/>
    <w:rsid w:val="00951345"/>
    <w:rsid w:val="00966B81"/>
    <w:rsid w:val="009C7720"/>
    <w:rsid w:val="00A23AFA"/>
    <w:rsid w:val="00A31B3E"/>
    <w:rsid w:val="00A532F3"/>
    <w:rsid w:val="00A84216"/>
    <w:rsid w:val="00A8489E"/>
    <w:rsid w:val="00AC29F3"/>
    <w:rsid w:val="00B231E5"/>
    <w:rsid w:val="00B37D37"/>
    <w:rsid w:val="00C02B87"/>
    <w:rsid w:val="00C4086D"/>
    <w:rsid w:val="00CA1896"/>
    <w:rsid w:val="00CB5B28"/>
    <w:rsid w:val="00CE7A1A"/>
    <w:rsid w:val="00CF5371"/>
    <w:rsid w:val="00D0323A"/>
    <w:rsid w:val="00D0559F"/>
    <w:rsid w:val="00D077E9"/>
    <w:rsid w:val="00D10195"/>
    <w:rsid w:val="00D202FA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E7499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DEA941"/>
  <w15:docId w15:val="{DCB697CE-3DF2-40E0-8A9D-B77286B4B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va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D006A9A136D43CB8468BE178A8352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457EBB-83A7-4800-89F4-6515A4C7EE64}"/>
      </w:docPartPr>
      <w:docPartBody>
        <w:p w:rsidR="00000000" w:rsidRDefault="00F47176">
          <w:pPr>
            <w:pStyle w:val="1D006A9A136D43CB8468BE178A835225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May 5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E8A2EA6FC5A545EFA8F3022584D489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1B118B-6D2D-4368-BD7B-5B837D643476}"/>
      </w:docPartPr>
      <w:docPartBody>
        <w:p w:rsidR="00000000" w:rsidRDefault="00F47176">
          <w:pPr>
            <w:pStyle w:val="E8A2EA6FC5A545EFA8F3022584D48990"/>
          </w:pPr>
          <w:r>
            <w:t>Your Name</w:t>
          </w:r>
        </w:p>
      </w:docPartBody>
    </w:docPart>
    <w:docPart>
      <w:docPartPr>
        <w:name w:val="FCA14CB31913489883DC76565DA631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8127AD-C8BF-47E9-8D66-03BF6FB668D6}"/>
      </w:docPartPr>
      <w:docPartBody>
        <w:p w:rsidR="00000000" w:rsidRDefault="00F47176">
          <w:pPr>
            <w:pStyle w:val="FCA14CB31913489883DC76565DA631CD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82"/>
    <w:rsid w:val="00187982"/>
    <w:rsid w:val="00F47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1D006A9A136D43CB8468BE178A835225">
    <w:name w:val="1D006A9A136D43CB8468BE178A835225"/>
  </w:style>
  <w:style w:type="paragraph" w:customStyle="1" w:styleId="06A971194DB24D51865308DBCC51F33C">
    <w:name w:val="06A971194DB24D51865308DBCC51F33C"/>
  </w:style>
  <w:style w:type="paragraph" w:customStyle="1" w:styleId="E8A2EA6FC5A545EFA8F3022584D48990">
    <w:name w:val="E8A2EA6FC5A545EFA8F3022584D48990"/>
  </w:style>
  <w:style w:type="paragraph" w:customStyle="1" w:styleId="FCA14CB31913489883DC76565DA631CD">
    <w:name w:val="FCA14CB31913489883DC76565DA631CD"/>
  </w:style>
  <w:style w:type="paragraph" w:customStyle="1" w:styleId="BE991FB1BDA04B96BB040D0EFF385863">
    <w:name w:val="BE991FB1BDA04B96BB040D0EFF385863"/>
  </w:style>
  <w:style w:type="paragraph" w:customStyle="1" w:styleId="9FE54B84521345D1A33DC4FEE647AD24">
    <w:name w:val="9FE54B84521345D1A33DC4FEE647AD24"/>
  </w:style>
  <w:style w:type="paragraph" w:customStyle="1" w:styleId="28103590F833470D804D7570EFE14AE7">
    <w:name w:val="28103590F833470D804D7570EFE14AE7"/>
  </w:style>
  <w:style w:type="paragraph" w:customStyle="1" w:styleId="FE1DD638C25E4A0D906C56FF132E323E">
    <w:name w:val="FE1DD638C25E4A0D906C56FF132E323E"/>
  </w:style>
  <w:style w:type="paragraph" w:customStyle="1" w:styleId="72CF14141631426088C1EA5BC43A8DA3">
    <w:name w:val="72CF14141631426088C1EA5BC43A8DA3"/>
    <w:rsid w:val="00187982"/>
  </w:style>
  <w:style w:type="paragraph" w:customStyle="1" w:styleId="AD3FE8A4CC494D1DB7861A67B3F6BC09">
    <w:name w:val="AD3FE8A4CC494D1DB7861A67B3F6BC09"/>
    <w:rsid w:val="00187982"/>
  </w:style>
  <w:style w:type="paragraph" w:customStyle="1" w:styleId="478C1E980B3F4A978A715A9D7E7CAB5A">
    <w:name w:val="478C1E980B3F4A978A715A9D7E7CAB5A"/>
    <w:rsid w:val="00187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Kota Chakra Pavan Kumar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47</TotalTime>
  <Pages>10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Pavan Kotas</dc:creator>
  <cp:keywords/>
  <cp:lastModifiedBy>Pavan Kotas</cp:lastModifiedBy>
  <cp:revision>12</cp:revision>
  <cp:lastPrinted>2006-08-01T17:47:00Z</cp:lastPrinted>
  <dcterms:created xsi:type="dcterms:W3CDTF">2019-05-06T03:14:00Z</dcterms:created>
  <dcterms:modified xsi:type="dcterms:W3CDTF">2019-05-06T04:01:00Z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